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0F14759E" w14:textId="77777777" w:rsidR="00097118" w:rsidRPr="00097118" w:rsidRDefault="00097118" w:rsidP="00097118">
      <w:pPr>
        <w:shd w:val="clear" w:color="auto" w:fill="DEEFF7"/>
        <w:spacing w:after="0" w:line="300" w:lineRule="atLeast"/>
        <w:rPr>
          <w:rFonts w:ascii="微软雅黑" w:eastAsia="宋体" w:hAnsi="微软雅黑" w:cs="宋体"/>
          <w:b/>
          <w:color w:val="333333"/>
          <w:sz w:val="21"/>
          <w:szCs w:val="18"/>
        </w:rPr>
      </w:pPr>
      <w:r w:rsidRPr="00097118">
        <w:rPr>
          <w:rFonts w:ascii="微软雅黑" w:eastAsia="宋体" w:hAnsi="微软雅黑" w:cs="宋体"/>
          <w:b/>
          <w:bCs/>
          <w:color w:val="333333"/>
          <w:sz w:val="21"/>
          <w:szCs w:val="18"/>
        </w:rPr>
        <w:t>题目描述：</w:t>
      </w:r>
    </w:p>
    <w:p w14:paraId="1EF0E672" w14:textId="77777777" w:rsidR="00097118" w:rsidRPr="00097118" w:rsidRDefault="00097118" w:rsidP="00097118">
      <w:pPr>
        <w:shd w:val="clear" w:color="auto" w:fill="DEEFF7"/>
        <w:spacing w:line="300" w:lineRule="atLeast"/>
        <w:rPr>
          <w:rFonts w:ascii="微软雅黑" w:eastAsia="宋体" w:hAnsi="微软雅黑" w:cs="宋体"/>
          <w:b/>
          <w:color w:val="333333"/>
          <w:sz w:val="21"/>
          <w:szCs w:val="18"/>
        </w:rPr>
      </w:pP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数列的定义如下：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 xml:space="preserve"> 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数列的第一项为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n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，以后各项为前一项的平方根，求数列的前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m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项的</w:t>
      </w:r>
      <w:proofErr w:type="gramStart"/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和</w:t>
      </w:r>
      <w:proofErr w:type="gramEnd"/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。</w:t>
      </w:r>
    </w:p>
    <w:p w14:paraId="1AC57829" w14:textId="77777777" w:rsidR="00097118" w:rsidRPr="00097118" w:rsidRDefault="00097118" w:rsidP="00097118">
      <w:pPr>
        <w:shd w:val="clear" w:color="auto" w:fill="F4F8FB"/>
        <w:spacing w:line="240" w:lineRule="auto"/>
        <w:rPr>
          <w:rFonts w:ascii="微软雅黑" w:eastAsia="宋体" w:hAnsi="微软雅黑" w:cs="宋体"/>
          <w:b/>
          <w:color w:val="2CBFDE"/>
          <w:sz w:val="21"/>
          <w:szCs w:val="18"/>
        </w:rPr>
      </w:pPr>
      <w:r w:rsidRPr="00097118">
        <w:rPr>
          <w:rFonts w:ascii="微软雅黑" w:eastAsia="宋体" w:hAnsi="微软雅黑" w:cs="宋体"/>
          <w:b/>
          <w:color w:val="2CBFDE"/>
          <w:sz w:val="21"/>
          <w:szCs w:val="18"/>
        </w:rPr>
        <w:t>输入</w:t>
      </w:r>
    </w:p>
    <w:p w14:paraId="249F8115" w14:textId="77777777" w:rsidR="00097118" w:rsidRPr="00097118" w:rsidRDefault="00097118" w:rsidP="00097118">
      <w:pPr>
        <w:shd w:val="clear" w:color="auto" w:fill="E4E4E4"/>
        <w:spacing w:line="300" w:lineRule="atLeast"/>
        <w:rPr>
          <w:rFonts w:ascii="微软雅黑" w:eastAsia="宋体" w:hAnsi="微软雅黑" w:cs="宋体"/>
          <w:b/>
          <w:color w:val="333333"/>
          <w:sz w:val="21"/>
          <w:szCs w:val="18"/>
        </w:rPr>
      </w:pP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输入数据有多组，每组占一行，由两个整数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n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（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n&lt;10000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）和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m(m&lt;1000)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组成，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n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和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m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的含义如前所述。</w:t>
      </w:r>
    </w:p>
    <w:p w14:paraId="1627C159" w14:textId="77777777" w:rsidR="00097118" w:rsidRPr="00097118" w:rsidRDefault="00097118" w:rsidP="00097118">
      <w:pPr>
        <w:shd w:val="clear" w:color="auto" w:fill="F4F8FB"/>
        <w:spacing w:line="240" w:lineRule="auto"/>
        <w:rPr>
          <w:rFonts w:ascii="微软雅黑" w:eastAsia="宋体" w:hAnsi="微软雅黑" w:cs="宋体"/>
          <w:b/>
          <w:color w:val="2CBFDE"/>
          <w:sz w:val="21"/>
          <w:szCs w:val="18"/>
        </w:rPr>
      </w:pPr>
      <w:r w:rsidRPr="00097118">
        <w:rPr>
          <w:rFonts w:ascii="微软雅黑" w:eastAsia="宋体" w:hAnsi="微软雅黑" w:cs="宋体"/>
          <w:b/>
          <w:color w:val="2CBFDE"/>
          <w:sz w:val="21"/>
          <w:szCs w:val="18"/>
        </w:rPr>
        <w:t>输出</w:t>
      </w:r>
    </w:p>
    <w:p w14:paraId="0E312816" w14:textId="77777777" w:rsidR="00097118" w:rsidRPr="00097118" w:rsidRDefault="00097118" w:rsidP="00097118">
      <w:pPr>
        <w:shd w:val="clear" w:color="auto" w:fill="E4E4E4"/>
        <w:spacing w:after="0" w:line="300" w:lineRule="atLeast"/>
        <w:rPr>
          <w:rFonts w:ascii="微软雅黑" w:eastAsia="宋体" w:hAnsi="微软雅黑" w:cs="宋体"/>
          <w:b/>
          <w:color w:val="333333"/>
          <w:sz w:val="21"/>
          <w:szCs w:val="18"/>
        </w:rPr>
      </w:pP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对于每组输入数据，输出该数列的和，每个测试实例占一行，要求精度保留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2</w:t>
      </w:r>
      <w:r w:rsidRPr="00097118">
        <w:rPr>
          <w:rFonts w:ascii="微软雅黑" w:eastAsia="宋体" w:hAnsi="微软雅黑" w:cs="宋体"/>
          <w:b/>
          <w:color w:val="333333"/>
          <w:sz w:val="21"/>
          <w:szCs w:val="18"/>
        </w:rPr>
        <w:t>位小数。</w:t>
      </w:r>
    </w:p>
    <w:p w14:paraId="0EDB82AD" w14:textId="77777777" w:rsidR="00097118" w:rsidRPr="00097118" w:rsidRDefault="00097118" w:rsidP="00097118">
      <w:pPr>
        <w:shd w:val="clear" w:color="auto" w:fill="F4F8FB"/>
        <w:spacing w:after="0" w:line="240" w:lineRule="auto"/>
        <w:rPr>
          <w:rFonts w:ascii="微软雅黑" w:eastAsia="宋体" w:hAnsi="微软雅黑" w:cs="宋体"/>
          <w:b/>
          <w:color w:val="333333"/>
          <w:sz w:val="21"/>
          <w:szCs w:val="18"/>
        </w:rPr>
      </w:pPr>
    </w:p>
    <w:p w14:paraId="1630E08C" w14:textId="77777777" w:rsidR="00097118" w:rsidRPr="00097118" w:rsidRDefault="00097118" w:rsidP="00097118">
      <w:pPr>
        <w:shd w:val="clear" w:color="auto" w:fill="F4F8FB"/>
        <w:spacing w:line="240" w:lineRule="auto"/>
        <w:rPr>
          <w:rFonts w:ascii="微软雅黑" w:eastAsia="宋体" w:hAnsi="微软雅黑" w:cs="宋体"/>
          <w:b/>
          <w:color w:val="FF8A00"/>
          <w:sz w:val="21"/>
          <w:szCs w:val="18"/>
        </w:rPr>
      </w:pPr>
      <w:r w:rsidRPr="00097118">
        <w:rPr>
          <w:rFonts w:ascii="微软雅黑" w:eastAsia="宋体" w:hAnsi="微软雅黑" w:cs="宋体"/>
          <w:b/>
          <w:color w:val="FF8A00"/>
          <w:sz w:val="21"/>
          <w:szCs w:val="18"/>
        </w:rPr>
        <w:t>样例输入</w:t>
      </w:r>
    </w:p>
    <w:p w14:paraId="6C230916" w14:textId="77777777" w:rsidR="00097118" w:rsidRPr="00097118" w:rsidRDefault="00097118" w:rsidP="00097118">
      <w:pPr>
        <w:shd w:val="clear" w:color="auto" w:fill="E4E4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微软雅黑" w:eastAsia="宋体" w:hAnsi="微软雅黑" w:cs="宋体"/>
          <w:b/>
          <w:color w:val="333333"/>
          <w:sz w:val="22"/>
        </w:rPr>
      </w:pPr>
      <w:r w:rsidRPr="00097118">
        <w:rPr>
          <w:rFonts w:ascii="微软雅黑" w:eastAsia="宋体" w:hAnsi="微软雅黑" w:cs="宋体"/>
          <w:b/>
          <w:color w:val="333333"/>
          <w:sz w:val="22"/>
        </w:rPr>
        <w:t>81 4</w:t>
      </w:r>
      <w:r w:rsidRPr="00097118">
        <w:rPr>
          <w:rFonts w:ascii="微软雅黑" w:eastAsia="宋体" w:hAnsi="微软雅黑" w:cs="宋体"/>
          <w:b/>
          <w:color w:val="333333"/>
          <w:sz w:val="22"/>
        </w:rPr>
        <w:br/>
        <w:t>2 2</w:t>
      </w:r>
    </w:p>
    <w:p w14:paraId="172093F8" w14:textId="77777777" w:rsidR="00097118" w:rsidRPr="00097118" w:rsidRDefault="00097118" w:rsidP="00097118">
      <w:pPr>
        <w:shd w:val="clear" w:color="auto" w:fill="F4F8FB"/>
        <w:spacing w:line="240" w:lineRule="auto"/>
        <w:rPr>
          <w:rFonts w:ascii="微软雅黑" w:eastAsia="宋体" w:hAnsi="微软雅黑" w:cs="宋体"/>
          <w:b/>
          <w:color w:val="FF8A00"/>
          <w:sz w:val="21"/>
          <w:szCs w:val="18"/>
        </w:rPr>
      </w:pPr>
      <w:r w:rsidRPr="00097118">
        <w:rPr>
          <w:rFonts w:ascii="微软雅黑" w:eastAsia="宋体" w:hAnsi="微软雅黑" w:cs="宋体"/>
          <w:b/>
          <w:color w:val="FF8A00"/>
          <w:sz w:val="21"/>
          <w:szCs w:val="18"/>
        </w:rPr>
        <w:t>样例输出</w:t>
      </w:r>
    </w:p>
    <w:p w14:paraId="57D9580D" w14:textId="77777777" w:rsidR="00097118" w:rsidRPr="00097118" w:rsidRDefault="00097118" w:rsidP="00097118">
      <w:pPr>
        <w:shd w:val="clear" w:color="auto" w:fill="E4E4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微软雅黑" w:eastAsia="宋体" w:hAnsi="微软雅黑" w:cs="宋体"/>
          <w:b/>
          <w:color w:val="333333"/>
          <w:sz w:val="22"/>
        </w:rPr>
      </w:pPr>
      <w:r w:rsidRPr="00097118">
        <w:rPr>
          <w:rFonts w:ascii="微软雅黑" w:eastAsia="宋体" w:hAnsi="微软雅黑" w:cs="宋体"/>
          <w:b/>
          <w:color w:val="333333"/>
          <w:sz w:val="22"/>
        </w:rPr>
        <w:t>94.73</w:t>
      </w:r>
      <w:r w:rsidRPr="00097118">
        <w:rPr>
          <w:rFonts w:ascii="微软雅黑" w:eastAsia="宋体" w:hAnsi="微软雅黑" w:cs="宋体"/>
          <w:b/>
          <w:color w:val="333333"/>
          <w:sz w:val="22"/>
        </w:rPr>
        <w:br/>
        <w:t>3.41</w:t>
      </w:r>
    </w:p>
    <w:p w14:paraId="4813C516" w14:textId="1BA6DC53" w:rsidR="00A11956" w:rsidRDefault="0009711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7CB914" wp14:editId="00D5172D">
                <wp:simplePos x="0" y="0"/>
                <wp:positionH relativeFrom="column">
                  <wp:posOffset>-1905</wp:posOffset>
                </wp:positionH>
                <wp:positionV relativeFrom="paragraph">
                  <wp:posOffset>130810</wp:posOffset>
                </wp:positionV>
                <wp:extent cx="6797040" cy="3368040"/>
                <wp:effectExtent l="0" t="0" r="22860" b="22860"/>
                <wp:wrapNone/>
                <wp:docPr id="2" name="矩形: 圆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7040" cy="3368040"/>
                        </a:xfrm>
                        <a:prstGeom prst="roundRect">
                          <a:avLst>
                            <a:gd name="adj" fmla="val 354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9EF26" w14:textId="77777777" w:rsidR="00097118" w:rsidRPr="00097118" w:rsidRDefault="00097118" w:rsidP="00097118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宋体" w:eastAsia="宋体" w:hAnsi="宋体" w:cs="宋体"/>
                                <w:b/>
                                <w:color w:val="000000"/>
                                <w:sz w:val="24"/>
                              </w:rPr>
                            </w:pP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public static void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main(String[]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args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){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int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m;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double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sum,n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;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Scanner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scanner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 =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new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Scanner(System.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4"/>
                              </w:rPr>
                              <w:t>in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);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while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scanner.hasNext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()){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n =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scanner.nextInt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();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m =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scanner.nextInt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();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sum =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FF"/>
                                <w:sz w:val="24"/>
                              </w:rPr>
                              <w:t>0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;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for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int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i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 = 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FF"/>
                                <w:sz w:val="24"/>
                              </w:rPr>
                              <w:t>0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;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i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 &lt; m;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i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++){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sum = sum + n;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n =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Math.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000000"/>
                                <w:sz w:val="24"/>
                              </w:rPr>
                              <w:t>sqrt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(n);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}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System.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4"/>
                              </w:rPr>
                              <w:t>out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.printf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>"%.2f"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, sum);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System.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4"/>
                              </w:rPr>
                              <w:t>out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.println</w:t>
                            </w:r>
                            <w:proofErr w:type="spellEnd"/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();</w:t>
                            </w:r>
                            <w:r w:rsidRPr="00097118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}</w:t>
                            </w:r>
                          </w:p>
                          <w:p w14:paraId="6F286A1B" w14:textId="77777777" w:rsidR="00097118" w:rsidRPr="00097118" w:rsidRDefault="00097118" w:rsidP="000971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7CB914" id="矩形: 圆角 2" o:spid="_x0000_s1026" style="position:absolute;margin-left:-.15pt;margin-top:10.3pt;width:535.2pt;height:26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3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" fillcolor="white [3201]" strokecolor="#70ad47 [3209]" strokeweight="1pt">
                <v:stroke joinstyle="miter"/>
                <v:textbox>
                  <w:txbxContent>
                    <w:p w14:paraId="4309EF26" w14:textId="77777777" w:rsidR="00097118" w:rsidRPr="00097118" w:rsidRDefault="00097118" w:rsidP="00097118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宋体" w:eastAsia="宋体" w:hAnsi="宋体" w:cs="宋体"/>
                          <w:b/>
                          <w:color w:val="000000"/>
                          <w:sz w:val="24"/>
                        </w:rPr>
                      </w:pP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public static void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main(String[]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args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){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int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m;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double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sum,n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;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Scanner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scanner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 =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new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Scanner(System.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4"/>
                        </w:rPr>
                        <w:t>in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);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while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scanner.hasNext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()){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n =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scanner.nextInt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();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m =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scanner.nextInt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();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sum =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FF"/>
                          <w:sz w:val="24"/>
                        </w:rPr>
                        <w:t>0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;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for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int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i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 = 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FF"/>
                          <w:sz w:val="24"/>
                        </w:rPr>
                        <w:t>0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;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i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 &lt; m;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i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++){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sum = sum + n;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n =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Math.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000000"/>
                          <w:sz w:val="24"/>
                        </w:rPr>
                        <w:t>sqrt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(n);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}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System.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4"/>
                        </w:rPr>
                        <w:t>out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.printf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4"/>
                        </w:rPr>
                        <w:t>"%.2f"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, sum);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</w:t>
                      </w:r>
                      <w:proofErr w:type="spellStart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System.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4"/>
                        </w:rPr>
                        <w:t>out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.println</w:t>
                      </w:r>
                      <w:proofErr w:type="spellEnd"/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();</w:t>
                      </w:r>
                      <w:r w:rsidRPr="00097118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}</w:t>
                      </w:r>
                    </w:p>
                    <w:p w14:paraId="6F286A1B" w14:textId="77777777" w:rsidR="00097118" w:rsidRPr="00097118" w:rsidRDefault="00097118" w:rsidP="00097118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B5F250E" w14:textId="3C1D802C" w:rsidR="00F411A1" w:rsidRPr="00F411A1" w:rsidRDefault="00F411A1" w:rsidP="00F411A1"/>
    <w:p w14:paraId="52CAFC03" w14:textId="5032EBBC" w:rsidR="00F411A1" w:rsidRPr="00F411A1" w:rsidRDefault="00F411A1" w:rsidP="00F411A1"/>
    <w:p w14:paraId="4C8A73AC" w14:textId="7684684B" w:rsidR="00F411A1" w:rsidRPr="00F411A1" w:rsidRDefault="00F411A1" w:rsidP="00F411A1"/>
    <w:p w14:paraId="50A20B24" w14:textId="739254B1" w:rsidR="00F411A1" w:rsidRPr="00F411A1" w:rsidRDefault="00F411A1" w:rsidP="00F411A1"/>
    <w:p w14:paraId="4FC80ABA" w14:textId="4850684C" w:rsidR="00F411A1" w:rsidRPr="00F411A1" w:rsidRDefault="00F411A1" w:rsidP="00F411A1"/>
    <w:p w14:paraId="4FBE0692" w14:textId="480EFC82" w:rsidR="00F411A1" w:rsidRPr="00F411A1" w:rsidRDefault="00F411A1" w:rsidP="00F411A1"/>
    <w:p w14:paraId="01F9EF88" w14:textId="6C66E1E3" w:rsidR="00F411A1" w:rsidRPr="00F411A1" w:rsidRDefault="00F411A1" w:rsidP="00F411A1"/>
    <w:p w14:paraId="41F4A51F" w14:textId="616F7724" w:rsidR="00F411A1" w:rsidRPr="00F411A1" w:rsidRDefault="00F411A1" w:rsidP="00F411A1"/>
    <w:p w14:paraId="0C3A9AF7" w14:textId="3F57A503" w:rsidR="00F411A1" w:rsidRPr="00F411A1" w:rsidRDefault="00F411A1" w:rsidP="00F411A1"/>
    <w:p w14:paraId="20622F2C" w14:textId="71B85E9B" w:rsidR="00F411A1" w:rsidRPr="00F411A1" w:rsidRDefault="00F411A1" w:rsidP="00F411A1"/>
    <w:p w14:paraId="49126648" w14:textId="61EAA94D" w:rsidR="00F411A1" w:rsidRPr="00F411A1" w:rsidRDefault="00F411A1" w:rsidP="00F411A1"/>
    <w:p w14:paraId="026DE450" w14:textId="4CDC95C5" w:rsidR="00F411A1" w:rsidRPr="00F411A1" w:rsidRDefault="00F411A1" w:rsidP="00F411A1"/>
    <w:p w14:paraId="456A9610" w14:textId="333110CC" w:rsidR="00F411A1" w:rsidRDefault="00F411A1" w:rsidP="00F411A1">
      <w:pPr>
        <w:tabs>
          <w:tab w:val="left" w:pos="1308"/>
        </w:tabs>
      </w:pPr>
      <w:r>
        <w:tab/>
      </w:r>
    </w:p>
    <w:p w14:paraId="7C5E30C8" w14:textId="44825E38" w:rsidR="00F411A1" w:rsidRDefault="00F411A1" w:rsidP="00F411A1">
      <w:pPr>
        <w:tabs>
          <w:tab w:val="left" w:pos="1308"/>
        </w:tabs>
      </w:pPr>
    </w:p>
    <w:p w14:paraId="58656408" w14:textId="44BB7101" w:rsidR="00F411A1" w:rsidRDefault="00F411A1" w:rsidP="00F411A1">
      <w:pPr>
        <w:tabs>
          <w:tab w:val="left" w:pos="1308"/>
        </w:tabs>
      </w:pPr>
    </w:p>
    <w:p w14:paraId="65EB14FE" w14:textId="0691481E" w:rsidR="00F411A1" w:rsidRDefault="00F411A1" w:rsidP="00F411A1">
      <w:pPr>
        <w:tabs>
          <w:tab w:val="left" w:pos="1308"/>
        </w:tabs>
      </w:pPr>
    </w:p>
    <w:p w14:paraId="0E885356" w14:textId="09004924" w:rsidR="00F411A1" w:rsidRPr="00F411A1" w:rsidRDefault="004A0840" w:rsidP="00F411A1">
      <w:pPr>
        <w:tabs>
          <w:tab w:val="left" w:pos="1308"/>
        </w:tabs>
      </w:pPr>
      <w:r>
        <w:rPr>
          <w:noProof/>
        </w:rPr>
        <w:lastRenderedPageBreak/>
        <w:drawing>
          <wp:inline distT="0" distB="0" distL="0" distR="0" wp14:anchorId="75A2FF45" wp14:editId="58221254">
            <wp:extent cx="6858000" cy="4991100"/>
            <wp:effectExtent l="0" t="0" r="0" b="0"/>
            <wp:docPr id="3" name="图片 3" descr="C:\Users\12249\AppData\Local\Temp\WeChat Files\d8da217ce38c5174e18d332c8cdc5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249\AppData\Local\Temp\WeChat Files\d8da217ce38c5174e18d332c8cdc5e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10" b="17780"/>
                    <a:stretch/>
                  </pic:blipFill>
                  <pic:spPr bwMode="auto">
                    <a:xfrm>
                      <a:off x="0" y="0"/>
                      <a:ext cx="68580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8293A" w14:textId="12E284AB" w:rsidR="00F411A1" w:rsidRPr="00F411A1" w:rsidRDefault="00F411A1" w:rsidP="00F411A1"/>
    <w:p w14:paraId="17084B7F" w14:textId="6A7FA9D0" w:rsidR="00F411A1" w:rsidRDefault="004A0840" w:rsidP="00F411A1">
      <w:pPr>
        <w:rPr>
          <w:noProof/>
        </w:rPr>
      </w:pPr>
      <w:r>
        <w:rPr>
          <w:noProof/>
        </w:rPr>
        <w:drawing>
          <wp:inline distT="0" distB="0" distL="0" distR="0" wp14:anchorId="23C3C925" wp14:editId="7D8F140D">
            <wp:extent cx="6720840" cy="3947160"/>
            <wp:effectExtent l="0" t="0" r="3810" b="0"/>
            <wp:docPr id="4" name="图片 4" descr="C:\Users\12249\AppData\Local\Temp\WeChat Files\dc7a1be6481fb895e45b415e0c796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249\AppData\Local\Temp\WeChat Files\dc7a1be6481fb895e45b415e0c796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8" r="24222" b="29333"/>
                    <a:stretch/>
                  </pic:blipFill>
                  <pic:spPr bwMode="auto">
                    <a:xfrm>
                      <a:off x="0" y="0"/>
                      <a:ext cx="67208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27C16" w14:textId="03B8B78B" w:rsidR="00CC587F" w:rsidRDefault="00CC587F" w:rsidP="00CC587F"/>
    <w:p w14:paraId="606608D1" w14:textId="0459FADA" w:rsidR="00CC587F" w:rsidRPr="00CC587F" w:rsidRDefault="00CC587F" w:rsidP="00CC587F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F94248" wp14:editId="36A115E2">
                <wp:simplePos x="0" y="0"/>
                <wp:positionH relativeFrom="column">
                  <wp:posOffset>-9525</wp:posOffset>
                </wp:positionH>
                <wp:positionV relativeFrom="paragraph">
                  <wp:posOffset>54610</wp:posOffset>
                </wp:positionV>
                <wp:extent cx="6941820" cy="8961120"/>
                <wp:effectExtent l="0" t="0" r="11430" b="11430"/>
                <wp:wrapNone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1820" cy="8961120"/>
                        </a:xfrm>
                        <a:prstGeom prst="roundRect">
                          <a:avLst>
                            <a:gd name="adj" fmla="val 257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0F6AC" w14:textId="77777777" w:rsidR="00CC587F" w:rsidRPr="00CC587F" w:rsidRDefault="00CC587F" w:rsidP="00CC58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宋体" w:eastAsia="宋体" w:hAnsi="宋体" w:cs="宋体"/>
                                <w:b/>
                                <w:color w:val="000000"/>
                                <w:sz w:val="24"/>
                              </w:rPr>
                            </w:pP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package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com.qst.dao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import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java.util.LinkedHashMap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import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java.util.Map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import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java.util.Scanner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t>/**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br/>
                              <w:t xml:space="preserve"> *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808080"/>
                                <w:sz w:val="24"/>
                              </w:rPr>
                              <w:t xml:space="preserve">@Description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t>: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br/>
                              <w:t xml:space="preserve"> *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808080"/>
                                <w:sz w:val="24"/>
                              </w:rPr>
                              <w:t xml:space="preserve">@Author: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t>Liruilong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br/>
                              <w:t xml:space="preserve"> *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808080"/>
                                <w:sz w:val="24"/>
                              </w:rPr>
                              <w:t xml:space="preserve">@Date: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t>2019/9/8 16:47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br/>
                              <w:t xml:space="preserve"> */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br/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public class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Main 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public static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LinkedHashMap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&lt;String , Long&gt;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linkedHashMap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 xml:space="preserve">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=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new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LinkedHashMap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&lt;&gt;();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public  static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Integer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 xml:space="preserve">size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=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FF"/>
                                <w:sz w:val="24"/>
                              </w:rPr>
                              <w:t xml:space="preserve">0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public static void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print(){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Scanner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scanner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 =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new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Scanner(System.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4"/>
                              </w:rPr>
                              <w:t>in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 xml:space="preserve">size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=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scanner.nextInt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while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>true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){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000000"/>
                                <w:sz w:val="24"/>
                              </w:rPr>
                              <w:t>insert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scanner.next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(),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scanner.nextLong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}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}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public synchronized static void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insert(String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string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long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longs){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if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linkedHashMap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.containsKey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(string)){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t>// 存在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808080"/>
                                <w:sz w:val="24"/>
                              </w:rPr>
                              <w:br/>
                              <w:t xml:space="preserve">        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if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linkedHashMap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.get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(string) &lt; longs){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linkedHashMap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.put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(string, longs);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}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}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else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if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(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linkedHashMap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.size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() &lt;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 xml:space="preserve">size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){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linkedHashMap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.put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(string, longs);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}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else if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linkedHashMap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.size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() ==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size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){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 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for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Map.Entry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&lt;String, Long&gt; entry :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linkedHashMap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.entrySet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()){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        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System.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4"/>
                              </w:rPr>
                              <w:t>out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.println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        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System.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4"/>
                              </w:rPr>
                              <w:t>out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.println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entry.getKey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()+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4"/>
                              </w:rPr>
                              <w:t xml:space="preserve">" "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+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entry.getValue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        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linkedHashMap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.remove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entry.getKey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        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660E7A"/>
                                <w:sz w:val="24"/>
                              </w:rPr>
                              <w:t>linkedHashMap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.put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(string, longs);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     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>break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     }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    }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}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}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4"/>
                              </w:rPr>
                              <w:t xml:space="preserve">public static void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 xml:space="preserve">main(String[] </w:t>
                            </w:r>
                            <w:proofErr w:type="spellStart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args</w:t>
                            </w:r>
                            <w:proofErr w:type="spellEnd"/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) {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    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i/>
                                <w:iCs/>
                                <w:color w:val="000000"/>
                                <w:sz w:val="24"/>
                              </w:rPr>
                              <w:t>print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t>();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 xml:space="preserve">    }</w:t>
                            </w:r>
                            <w:r w:rsidRPr="00CC587F">
                              <w:rPr>
                                <w:rFonts w:ascii="宋体" w:eastAsia="宋体" w:hAnsi="宋体" w:cs="宋体" w:hint="eastAsia"/>
                                <w:b/>
                                <w:color w:val="000000"/>
                                <w:sz w:val="24"/>
                              </w:rPr>
                              <w:br/>
                              <w:t>}</w:t>
                            </w:r>
                          </w:p>
                          <w:p w14:paraId="6FC94EB2" w14:textId="77777777" w:rsidR="00CC587F" w:rsidRPr="00CC587F" w:rsidRDefault="00CC587F" w:rsidP="00CC587F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F94248" id="矩形: 圆角 5" o:spid="_x0000_s1027" style="position:absolute;margin-left:-.75pt;margin-top:4.3pt;width:546.6pt;height:705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68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" fillcolor="white [3201]" strokecolor="#70ad47 [3209]" strokeweight="1pt">
                <v:stroke joinstyle="miter"/>
                <v:textbox>
                  <w:txbxContent>
                    <w:p w14:paraId="6E70F6AC" w14:textId="77777777" w:rsidR="00CC587F" w:rsidRPr="00CC587F" w:rsidRDefault="00CC587F" w:rsidP="00CC58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宋体" w:eastAsia="宋体" w:hAnsi="宋体" w:cs="宋体"/>
                          <w:b/>
                          <w:color w:val="000000"/>
                          <w:sz w:val="24"/>
                        </w:rPr>
                      </w:pP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package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com.qst.dao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import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java.util.LinkedHashMap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import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java.util.Map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import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java.util.Scanner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t>/**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br/>
                        <w:t xml:space="preserve"> *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808080"/>
                          <w:sz w:val="24"/>
                        </w:rPr>
                        <w:t xml:space="preserve">@Description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t>: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br/>
                        <w:t xml:space="preserve"> *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808080"/>
                          <w:sz w:val="24"/>
                        </w:rPr>
                        <w:t xml:space="preserve">@Author: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t>Liruilong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br/>
                        <w:t xml:space="preserve"> *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808080"/>
                          <w:sz w:val="24"/>
                        </w:rPr>
                        <w:t xml:space="preserve">@Date: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t>2019/9/8 16:47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br/>
                        <w:t xml:space="preserve"> */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br/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public class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Main 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public static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LinkedHashMap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&lt;String , Long&gt;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linkedHashMap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 xml:space="preserve">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=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new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LinkedHashMap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&lt;&gt;();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public  static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Integer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 xml:space="preserve">size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=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FF"/>
                          <w:sz w:val="24"/>
                        </w:rPr>
                        <w:t xml:space="preserve">0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public static void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print(){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Scanner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scanner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 =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new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Scanner(System.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4"/>
                        </w:rPr>
                        <w:t>in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 xml:space="preserve">size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=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scanner.nextInt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while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>true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){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000000"/>
                          <w:sz w:val="24"/>
                        </w:rPr>
                        <w:t>insert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scanner.next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(),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scanner.nextLong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}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}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public synchronized static void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insert(String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string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,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long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longs){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if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linkedHashMap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.containsKey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(string)){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t>// 存在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808080"/>
                          <w:sz w:val="24"/>
                        </w:rPr>
                        <w:br/>
                        <w:t xml:space="preserve">        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if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linkedHashMap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.get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(string) &lt; longs){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   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linkedHashMap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.put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(string, longs);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}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}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else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if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(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linkedHashMap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.size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() &lt;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 xml:space="preserve">size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){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   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linkedHashMap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.put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(string, longs);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}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else if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linkedHashMap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.size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() ==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size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){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 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for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Map.Entry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&lt;String, Long&gt; entry :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linkedHashMap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.entrySet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()){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        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System.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4"/>
                        </w:rPr>
                        <w:t>out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.println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        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System.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4"/>
                        </w:rPr>
                        <w:t>out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.println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entry.getKey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()+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4"/>
                        </w:rPr>
                        <w:t xml:space="preserve">" "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+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entry.getValue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        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linkedHashMap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.remove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entry.getKey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        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660E7A"/>
                          <w:sz w:val="24"/>
                        </w:rPr>
                        <w:t>linkedHashMap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.put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(string, longs);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     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>break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     }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    }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}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}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4"/>
                        </w:rPr>
                        <w:t xml:space="preserve">public static void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 xml:space="preserve">main(String[] </w:t>
                      </w:r>
                      <w:proofErr w:type="spellStart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args</w:t>
                      </w:r>
                      <w:proofErr w:type="spellEnd"/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) {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    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i/>
                          <w:iCs/>
                          <w:color w:val="000000"/>
                          <w:sz w:val="24"/>
                        </w:rPr>
                        <w:t>print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t>();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 xml:space="preserve">    }</w:t>
                      </w:r>
                      <w:r w:rsidRPr="00CC587F">
                        <w:rPr>
                          <w:rFonts w:ascii="宋体" w:eastAsia="宋体" w:hAnsi="宋体" w:cs="宋体" w:hint="eastAsia"/>
                          <w:b/>
                          <w:color w:val="000000"/>
                          <w:sz w:val="24"/>
                        </w:rPr>
                        <w:br/>
                        <w:t>}</w:t>
                      </w:r>
                    </w:p>
                    <w:p w14:paraId="6FC94EB2" w14:textId="77777777" w:rsidR="00CC587F" w:rsidRPr="00CC587F" w:rsidRDefault="00CC587F" w:rsidP="00CC587F">
                      <w:pPr>
                        <w:jc w:val="center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CC587F" w:rsidRPr="00CC587F" w:rsidSect="00E94C2E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567" w:right="510" w:bottom="567" w:left="567" w:header="283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C076F1" w14:textId="77777777" w:rsidR="00A074F3" w:rsidRDefault="00A074F3" w:rsidP="00E94C2E">
      <w:pPr>
        <w:spacing w:after="0" w:line="240" w:lineRule="auto"/>
      </w:pPr>
      <w:r>
        <w:separator/>
      </w:r>
    </w:p>
  </w:endnote>
  <w:endnote w:type="continuationSeparator" w:id="0">
    <w:p w14:paraId="4C403535" w14:textId="77777777" w:rsidR="00A074F3" w:rsidRDefault="00A074F3" w:rsidP="00E94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4879561"/>
      <w:docPartObj>
        <w:docPartGallery w:val="Page Numbers (Bottom of Page)"/>
        <w:docPartUnique/>
      </w:docPartObj>
    </w:sdtPr>
    <w:sdtEndPr/>
    <w:sdtContent>
      <w:p w14:paraId="457B33E8" w14:textId="77777777" w:rsidR="00E94C2E" w:rsidRDefault="005B66FC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328D3738" wp14:editId="6E8C3C6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" name="椭圆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85CBCB" w14:textId="77777777" w:rsidR="005B66FC" w:rsidRPr="005B66FC" w:rsidRDefault="005B66FC">
                              <w:pPr>
                                <w:pStyle w:val="a5"/>
                                <w:rPr>
                                  <w:b/>
                                  <w:color w:val="4472C4" w:themeColor="accent1"/>
                                  <w:sz w:val="28"/>
                                </w:rPr>
                              </w:pPr>
                              <w:r w:rsidRPr="005B66FC">
                                <w:rPr>
                                  <w:b/>
                                  <w:sz w:val="28"/>
                                </w:rPr>
                                <w:fldChar w:fldCharType="begin"/>
                              </w:r>
                              <w:r w:rsidRPr="005B66FC">
                                <w:rPr>
                                  <w:b/>
                                  <w:sz w:val="28"/>
                                </w:rPr>
                                <w:instrText>PAGE  \* MERGEFORMAT</w:instrText>
                              </w:r>
                              <w:r w:rsidRPr="005B66FC">
                                <w:rPr>
                                  <w:b/>
                                  <w:sz w:val="28"/>
                                </w:rPr>
                                <w:fldChar w:fldCharType="separate"/>
                              </w:r>
                              <w:r w:rsidRPr="005B66FC">
                                <w:rPr>
                                  <w:b/>
                                  <w:color w:val="4472C4" w:themeColor="accent1"/>
                                  <w:sz w:val="28"/>
                                  <w:lang w:val="zh-CN"/>
                                </w:rPr>
                                <w:t>2</w:t>
                              </w:r>
                              <w:r w:rsidRPr="005B66FC">
                                <w:rPr>
                                  <w:b/>
                                  <w:color w:val="4472C4" w:themeColor="accent1"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328D3738" id="椭圆 1" o:spid="_x0000_s1028" style="position:absolute;margin-left:0;margin-top:0;width:44.25pt;height:44.25pt;rotation:180;flip:x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" filled="f" fillcolor="#c0504d" strokecolor="#adc1d9" strokeweight="1pt">
                  <v:textbox inset=",0,,0">
                    <w:txbxContent>
                      <w:p w14:paraId="4285CBCB" w14:textId="77777777" w:rsidR="005B66FC" w:rsidRPr="005B66FC" w:rsidRDefault="005B66FC">
                        <w:pPr>
                          <w:pStyle w:val="a5"/>
                          <w:rPr>
                            <w:b/>
                            <w:color w:val="4472C4" w:themeColor="accent1"/>
                            <w:sz w:val="28"/>
                          </w:rPr>
                        </w:pPr>
                        <w:r w:rsidRPr="005B66FC">
                          <w:rPr>
                            <w:b/>
                            <w:sz w:val="28"/>
                          </w:rPr>
                          <w:fldChar w:fldCharType="begin"/>
                        </w:r>
                        <w:r w:rsidRPr="005B66FC">
                          <w:rPr>
                            <w:b/>
                            <w:sz w:val="28"/>
                          </w:rPr>
                          <w:instrText>PAGE  \* MERGEFORMAT</w:instrText>
                        </w:r>
                        <w:r w:rsidRPr="005B66FC">
                          <w:rPr>
                            <w:b/>
                            <w:sz w:val="28"/>
                          </w:rPr>
                          <w:fldChar w:fldCharType="separate"/>
                        </w:r>
                        <w:r w:rsidRPr="005B66FC">
                          <w:rPr>
                            <w:b/>
                            <w:color w:val="4472C4" w:themeColor="accent1"/>
                            <w:sz w:val="28"/>
                            <w:lang w:val="zh-CN"/>
                          </w:rPr>
                          <w:t>2</w:t>
                        </w:r>
                        <w:r w:rsidRPr="005B66FC">
                          <w:rPr>
                            <w:b/>
                            <w:color w:val="4472C4" w:themeColor="accent1"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EEB517" w14:textId="77777777" w:rsidR="00A074F3" w:rsidRDefault="00A074F3" w:rsidP="00E94C2E">
      <w:pPr>
        <w:spacing w:after="0" w:line="240" w:lineRule="auto"/>
      </w:pPr>
      <w:r>
        <w:separator/>
      </w:r>
    </w:p>
  </w:footnote>
  <w:footnote w:type="continuationSeparator" w:id="0">
    <w:p w14:paraId="079F6E75" w14:textId="77777777" w:rsidR="00A074F3" w:rsidRDefault="00A074F3" w:rsidP="00E94C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D8173" w14:textId="77777777" w:rsidR="00E94C2E" w:rsidRDefault="00A074F3">
    <w:pPr>
      <w:pStyle w:val="a3"/>
    </w:pPr>
    <w:r>
      <w:rPr>
        <w:noProof/>
      </w:rPr>
      <w:pict w14:anchorId="22410D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215704" o:spid="_x0000_s2059" type="#_x0000_t75" style="position:absolute;left:0;text-align:left;margin-left:0;margin-top:0;width:541.25pt;height:765.6pt;z-index:-251657216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3B2B11" w14:textId="77777777" w:rsidR="00E94C2E" w:rsidRDefault="00A074F3">
    <w:pPr>
      <w:pStyle w:val="a3"/>
    </w:pPr>
    <w:r>
      <w:rPr>
        <w:noProof/>
      </w:rPr>
      <w:pict w14:anchorId="349E28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215705" o:spid="_x0000_s2060" type="#_x0000_t75" style="position:absolute;left:0;text-align:left;margin-left:0;margin-top:0;width:541.25pt;height:765.6pt;z-index:-251656192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CC39D" w14:textId="77777777" w:rsidR="00E94C2E" w:rsidRDefault="00A074F3">
    <w:pPr>
      <w:pStyle w:val="a3"/>
    </w:pPr>
    <w:r>
      <w:rPr>
        <w:noProof/>
      </w:rPr>
      <w:pict w14:anchorId="14F62C3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215703" o:spid="_x0000_s2058" type="#_x0000_t75" style="position:absolute;left:0;text-align:left;margin-left:0;margin-top:0;width:541.25pt;height:765.6pt;z-index:-251658240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attachedTemplate r:id="rId1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118"/>
    <w:rsid w:val="00097118"/>
    <w:rsid w:val="000D7FE9"/>
    <w:rsid w:val="00155E56"/>
    <w:rsid w:val="001D3E0B"/>
    <w:rsid w:val="004A0840"/>
    <w:rsid w:val="00564D21"/>
    <w:rsid w:val="005B66FC"/>
    <w:rsid w:val="00974E43"/>
    <w:rsid w:val="00A074F3"/>
    <w:rsid w:val="00A11956"/>
    <w:rsid w:val="00CC587F"/>
    <w:rsid w:val="00D03490"/>
    <w:rsid w:val="00D90C9B"/>
    <w:rsid w:val="00E94C2E"/>
    <w:rsid w:val="00F41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4:docId w14:val="585A4F73"/>
  <w15:chartTrackingRefBased/>
  <w15:docId w15:val="{E62C199A-E11F-447A-ADF3-8A09BF942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4C2E"/>
  </w:style>
  <w:style w:type="paragraph" w:styleId="1">
    <w:name w:val="heading 1"/>
    <w:basedOn w:val="a"/>
    <w:next w:val="a"/>
    <w:link w:val="10"/>
    <w:uiPriority w:val="9"/>
    <w:qFormat/>
    <w:rsid w:val="00E94C2E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4C2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4C2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4C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4C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4C2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4C2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4C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4C2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4C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4C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4C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4C2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94C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E94C2E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E94C2E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E94C2E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E94C2E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E94C2E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标题 7 字符"/>
    <w:basedOn w:val="a0"/>
    <w:link w:val="7"/>
    <w:uiPriority w:val="9"/>
    <w:semiHidden/>
    <w:rsid w:val="00E94C2E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sid w:val="00E94C2E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标题 9 字符"/>
    <w:basedOn w:val="a0"/>
    <w:link w:val="9"/>
    <w:uiPriority w:val="9"/>
    <w:semiHidden/>
    <w:rsid w:val="00E94C2E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7">
    <w:name w:val="caption"/>
    <w:basedOn w:val="a"/>
    <w:next w:val="a"/>
    <w:uiPriority w:val="35"/>
    <w:semiHidden/>
    <w:unhideWhenUsed/>
    <w:qFormat/>
    <w:rsid w:val="00E94C2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8">
    <w:name w:val="Title"/>
    <w:basedOn w:val="a"/>
    <w:next w:val="a"/>
    <w:link w:val="a9"/>
    <w:uiPriority w:val="10"/>
    <w:qFormat/>
    <w:rsid w:val="00E94C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E94C2E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E94C2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b">
    <w:name w:val="副标题 字符"/>
    <w:basedOn w:val="a0"/>
    <w:link w:val="aa"/>
    <w:uiPriority w:val="11"/>
    <w:rsid w:val="00E94C2E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Strong"/>
    <w:basedOn w:val="a0"/>
    <w:uiPriority w:val="22"/>
    <w:qFormat/>
    <w:rsid w:val="00E94C2E"/>
    <w:rPr>
      <w:b/>
      <w:bCs/>
    </w:rPr>
  </w:style>
  <w:style w:type="character" w:styleId="ad">
    <w:name w:val="Emphasis"/>
    <w:basedOn w:val="a0"/>
    <w:uiPriority w:val="20"/>
    <w:qFormat/>
    <w:rsid w:val="00E94C2E"/>
    <w:rPr>
      <w:i/>
      <w:iCs/>
    </w:rPr>
  </w:style>
  <w:style w:type="paragraph" w:styleId="ae">
    <w:name w:val="No Spacing"/>
    <w:uiPriority w:val="1"/>
    <w:qFormat/>
    <w:rsid w:val="00E94C2E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E94C2E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E94C2E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E94C2E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f2">
    <w:name w:val="明显引用 字符"/>
    <w:basedOn w:val="a0"/>
    <w:link w:val="af1"/>
    <w:uiPriority w:val="30"/>
    <w:rsid w:val="00E94C2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3">
    <w:name w:val="Subtle Emphasis"/>
    <w:basedOn w:val="a0"/>
    <w:uiPriority w:val="19"/>
    <w:qFormat/>
    <w:rsid w:val="00E94C2E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E94C2E"/>
    <w:rPr>
      <w:b/>
      <w:bCs/>
      <w:i/>
      <w:iCs/>
    </w:rPr>
  </w:style>
  <w:style w:type="character" w:styleId="af5">
    <w:name w:val="Subtle Reference"/>
    <w:basedOn w:val="a0"/>
    <w:uiPriority w:val="31"/>
    <w:qFormat/>
    <w:rsid w:val="00E94C2E"/>
    <w:rPr>
      <w:smallCaps/>
      <w:color w:val="404040" w:themeColor="text1" w:themeTint="BF"/>
      <w:u w:val="single" w:color="7F7F7F" w:themeColor="text1" w:themeTint="80"/>
    </w:rPr>
  </w:style>
  <w:style w:type="character" w:styleId="af6">
    <w:name w:val="Intense Reference"/>
    <w:basedOn w:val="a0"/>
    <w:uiPriority w:val="32"/>
    <w:qFormat/>
    <w:rsid w:val="00E94C2E"/>
    <w:rPr>
      <w:b/>
      <w:bCs/>
      <w:smallCaps/>
      <w:spacing w:val="5"/>
      <w:u w:val="single"/>
    </w:rPr>
  </w:style>
  <w:style w:type="character" w:styleId="af7">
    <w:name w:val="Book Title"/>
    <w:basedOn w:val="a0"/>
    <w:uiPriority w:val="33"/>
    <w:qFormat/>
    <w:rsid w:val="00E94C2E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E94C2E"/>
    <w:pPr>
      <w:outlineLvl w:val="9"/>
    </w:pPr>
  </w:style>
  <w:style w:type="paragraph" w:styleId="af8">
    <w:name w:val="Normal (Web)"/>
    <w:basedOn w:val="a"/>
    <w:uiPriority w:val="99"/>
    <w:semiHidden/>
    <w:unhideWhenUsed/>
    <w:rsid w:val="00097118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971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9711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34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67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5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38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9299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6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0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0375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4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687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9951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2150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249\Documents\&#33258;&#23450;&#20041;%20Office%20&#27169;&#26495;\&#27700;&#21360;+&#39029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水印+页.dotm</Template>
  <TotalTime>169</TotalTime>
  <Pages>3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李瑞龙</dc:creator>
  <cp:keywords/>
  <dc:description/>
  <cp:lastModifiedBy>李 瑞龙</cp:lastModifiedBy>
  <cp:revision>5</cp:revision>
  <dcterms:created xsi:type="dcterms:W3CDTF">2019-08-21T12:44:00Z</dcterms:created>
  <dcterms:modified xsi:type="dcterms:W3CDTF">2019-09-09T03:25:00Z</dcterms:modified>
</cp:coreProperties>
</file>